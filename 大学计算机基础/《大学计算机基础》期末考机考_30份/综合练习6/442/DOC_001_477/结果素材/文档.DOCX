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857" w:rsidRDefault="00842487" w:rsidP="0084248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7030A0"/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A3C893" wp14:editId="21527F81">
                <wp:simplePos x="0" y="0"/>
                <wp:positionH relativeFrom="column">
                  <wp:posOffset>3810</wp:posOffset>
                </wp:positionH>
                <wp:positionV relativeFrom="paragraph">
                  <wp:posOffset>3810</wp:posOffset>
                </wp:positionV>
                <wp:extent cx="1828800" cy="1828800"/>
                <wp:effectExtent l="0" t="0" r="0" b="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42487" w:rsidRPr="00842487" w:rsidRDefault="00842487" w:rsidP="00842487">
                            <w:pPr>
                              <w:ind w:firstLineChars="200" w:firstLine="1606"/>
                              <w:jc w:val="center"/>
                              <w:rPr>
                                <w:rFonts w:ascii="隶书" w:eastAsia="隶书" w:cs="宋体" w:hint="eastAsia"/>
                                <w:b/>
                                <w:sz w:val="80"/>
                                <w:szCs w:val="80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842487">
                              <w:rPr>
                                <w:rFonts w:ascii="隶书" w:eastAsia="隶书" w:cs="宋体" w:hint="eastAsia"/>
                                <w:b/>
                                <w:sz w:val="80"/>
                                <w:szCs w:val="80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我国报纸发展的现状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.3pt;margin-top:.3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" filled="f" stroked="f">
                <v:fill o:detectmouseclick="t"/>
                <v:textbox style="mso-fit-shape-to-text:t">
                  <w:txbxContent>
                    <w:p w:rsidR="00842487" w:rsidRPr="00842487" w:rsidRDefault="00842487" w:rsidP="00842487">
                      <w:pPr>
                        <w:ind w:firstLineChars="200" w:firstLine="1606"/>
                        <w:jc w:val="center"/>
                        <w:rPr>
                          <w:rFonts w:ascii="隶书" w:eastAsia="隶书" w:cs="宋体" w:hint="eastAsia"/>
                          <w:b/>
                          <w:sz w:val="80"/>
                          <w:szCs w:val="80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842487">
                        <w:rPr>
                          <w:rFonts w:ascii="隶书" w:eastAsia="隶书" w:cs="宋体" w:hint="eastAsia"/>
                          <w:b/>
                          <w:sz w:val="80"/>
                          <w:szCs w:val="80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我国报纸发展的现状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42857">
        <w:rPr>
          <w:rFonts w:cs="宋体" w:hint="eastAsia"/>
        </w:rPr>
        <w:t>我国报业已成为目前我国发展最快的行业之一，最明显的表现为报纸的总数在不断增加，且席卷我国大部分区域。即便竞争如此激烈，但新报纸的出炉速度仍然不减，报纸传媒这块蛋糕被瓜分得越来越彻底。目前我国报业布局状况主要表现在以下五个方面：</w:t>
      </w:r>
    </w:p>
    <w:p w:rsidR="00142857" w:rsidRDefault="00142857">
      <w:r>
        <w:t>1</w:t>
      </w:r>
      <w:r>
        <w:rPr>
          <w:rFonts w:cs="宋体" w:hint="eastAsia"/>
        </w:rPr>
        <w:t>．以党报为核心的报业结构形成</w:t>
      </w:r>
    </w:p>
    <w:p w:rsidR="00142857" w:rsidRDefault="00142857">
      <w:pPr>
        <w:ind w:firstLineChars="200" w:firstLine="420"/>
      </w:pPr>
      <w:r>
        <w:rPr>
          <w:rFonts w:cs="宋体" w:hint="eastAsia"/>
        </w:rPr>
        <w:t>我国报纸的结构经过历次调整，逐步形成了以党报为核心、都市类、专业类及其他类别报纸共同发展的结构。</w:t>
      </w:r>
    </w:p>
    <w:p w:rsidR="00142857" w:rsidRDefault="00142857" w:rsidP="00842487">
      <w:pPr>
        <w:pStyle w:val="a3"/>
        <w:numPr>
          <w:ilvl w:val="0"/>
          <w:numId w:val="5"/>
        </w:numPr>
        <w:ind w:firstLineChars="0"/>
      </w:pPr>
      <w:r w:rsidRPr="00842487">
        <w:rPr>
          <w:rFonts w:cs="宋体" w:hint="eastAsia"/>
          <w:b/>
          <w:bCs/>
        </w:rPr>
        <w:t>党报地位巩固</w:t>
      </w:r>
    </w:p>
    <w:p w:rsidR="00142857" w:rsidRDefault="00142857">
      <w:pPr>
        <w:ind w:firstLineChars="200" w:firstLine="420"/>
      </w:pPr>
      <w:r>
        <w:rPr>
          <w:rFonts w:cs="宋体" w:hint="eastAsia"/>
        </w:rPr>
        <w:t>党报根据等级不同，可以分为</w:t>
      </w:r>
      <w:r>
        <w:t>3</w:t>
      </w:r>
      <w:r>
        <w:rPr>
          <w:rFonts w:cs="宋体" w:hint="eastAsia"/>
        </w:rPr>
        <w:t>类：第一类为全国性党报，如《人民日报》和《参考消息》等，这类党报以报道国内和世界各地的政治、经济、军事、科技、文化、体育等事件和时事新闻为主要目的；第二类为省级党报，如《湖南日报》、《浙江日报》等，这类党报以报道省内尤其是主要城市的政治、经济、军事、科技、文化、体育等事件和时事新闻为主要目的；第三类为地市级党报，如《北京日报》、《广州日报》等，这类党报以报道各地区或县市的政治、经济、科技、文化、教育、卫生等事件和时事新闻为主要目的。党报作为我国舆论宣传的工具、党和国家的喉舌，因此具有报道方针严谨，特点稳定等特点，在新闻内容上把关严格，在新闻编辑上形式较为单一，变化不大，虽然如此，一直以来党报作为机关报都在报业发展中占主导地位，其发行量也具有一定的政治保证，因此在报业竞争中，党报的力量仍然处于稳健地位。</w:t>
      </w:r>
    </w:p>
    <w:p w:rsidR="00142857" w:rsidRDefault="00142857" w:rsidP="00842487">
      <w:pPr>
        <w:pStyle w:val="a3"/>
        <w:numPr>
          <w:ilvl w:val="0"/>
          <w:numId w:val="5"/>
        </w:numPr>
        <w:ind w:firstLineChars="0"/>
      </w:pPr>
      <w:r w:rsidRPr="00842487">
        <w:rPr>
          <w:rFonts w:cs="宋体" w:hint="eastAsia"/>
          <w:b/>
          <w:bCs/>
        </w:rPr>
        <w:t>都市报异军突起</w:t>
      </w:r>
    </w:p>
    <w:p w:rsidR="00142857" w:rsidRDefault="00142857">
      <w:pPr>
        <w:ind w:firstLineChars="200" w:firstLine="420"/>
      </w:pPr>
      <w:r>
        <w:rPr>
          <w:rFonts w:cs="宋体" w:hint="eastAsia"/>
        </w:rPr>
        <w:t>我国都市报产生于上世纪</w:t>
      </w:r>
      <w:r>
        <w:t>90</w:t>
      </w:r>
      <w:r>
        <w:rPr>
          <w:rFonts w:cs="宋体" w:hint="eastAsia"/>
        </w:rPr>
        <w:t>年代中期，产生之后就飞速发展，在全国各地生根开花，发展至今已经历十年时间。正是都市报的出现，才使得我国报业市场发展了新的翻天覆地的重大变化，它彻底打破了党报的垄断地位，促进我国报业真正走向市场。都市报以都市中贴近实际、贴近生活、贴近群众的信息为主要传播特征的报纸，在内容上注重服务意识，着眼于对老百姓关心的社会热点、焦点、难点问题的报道；在形式上采用平易近人、通俗生动的编辑和报道风格，以客观真实和社会责任为报道规范；在运作上遵循市场化发展规律开拓创新，并在发行和广告上有所作为；在定位上以小见大地</w:t>
      </w:r>
      <w:proofErr w:type="gramStart"/>
      <w:r>
        <w:rPr>
          <w:rFonts w:cs="宋体" w:hint="eastAsia"/>
        </w:rPr>
        <w:t>宏扬</w:t>
      </w:r>
      <w:proofErr w:type="gramEnd"/>
      <w:r>
        <w:rPr>
          <w:rFonts w:cs="宋体" w:hint="eastAsia"/>
        </w:rPr>
        <w:t>主旋律，活跃报业市场，并成为主流党报的有益补充的报纸。</w:t>
      </w:r>
    </w:p>
    <w:p w:rsidR="00142857" w:rsidRDefault="00142857" w:rsidP="00842487">
      <w:pPr>
        <w:pStyle w:val="a3"/>
        <w:numPr>
          <w:ilvl w:val="0"/>
          <w:numId w:val="5"/>
        </w:numPr>
        <w:ind w:firstLineChars="0"/>
      </w:pPr>
      <w:r w:rsidRPr="00842487">
        <w:rPr>
          <w:rFonts w:cs="宋体" w:hint="eastAsia"/>
          <w:b/>
          <w:bCs/>
        </w:rPr>
        <w:t>专业性报纸崛起</w:t>
      </w:r>
    </w:p>
    <w:p w:rsidR="00142857" w:rsidRDefault="00142857">
      <w:pPr>
        <w:ind w:firstLineChars="200" w:firstLine="420"/>
      </w:pPr>
      <w:r>
        <w:rPr>
          <w:rFonts w:cs="宋体" w:hint="eastAsia"/>
        </w:rPr>
        <w:t>按报纸的报道内容划分，广义的专业报可以分为以下四类。第一类为行业报。第二类为狭义的专业性报纸，如我国最近发展</w:t>
      </w:r>
      <w:proofErr w:type="gramStart"/>
      <w:r>
        <w:rPr>
          <w:rFonts w:cs="宋体" w:hint="eastAsia"/>
        </w:rPr>
        <w:t>势头强尽的</w:t>
      </w:r>
      <w:proofErr w:type="gramEnd"/>
      <w:r>
        <w:rPr>
          <w:rFonts w:cs="宋体" w:hint="eastAsia"/>
        </w:rPr>
        <w:t>经济类报纸就属这类。第三类为生活服务类报纸，如电视周报、《申江服务导报》、《精品购物指南》等。第四类为企业报，如山东的《山东樱花》报、浙江的《杭钢报》等。</w:t>
      </w:r>
    </w:p>
    <w:p w:rsidR="00142857" w:rsidRDefault="00142857">
      <w:r>
        <w:t>2</w:t>
      </w:r>
      <w:r>
        <w:rPr>
          <w:rFonts w:cs="宋体" w:hint="eastAsia"/>
        </w:rPr>
        <w:t>．区域性报纸势头高于全国性报纸</w:t>
      </w:r>
    </w:p>
    <w:p w:rsidR="00142857" w:rsidRDefault="00142857">
      <w:pPr>
        <w:ind w:firstLineChars="200" w:firstLine="420"/>
      </w:pPr>
      <w:r>
        <w:rPr>
          <w:rFonts w:cs="宋体" w:hint="eastAsia"/>
        </w:rPr>
        <w:t>我国的全国性报纸正在逐渐让位于区域性报纸，区域性报纸在本地区占主导性地位的格局已经形成。如《华西都市报》是中国第一份区域组合城市报纸，</w:t>
      </w:r>
      <w:proofErr w:type="gramStart"/>
      <w:r>
        <w:rPr>
          <w:rFonts w:cs="宋体" w:hint="eastAsia"/>
        </w:rPr>
        <w:t>一</w:t>
      </w:r>
      <w:proofErr w:type="gramEnd"/>
      <w:r>
        <w:rPr>
          <w:rFonts w:cs="宋体" w:hint="eastAsia"/>
        </w:rPr>
        <w:t>创办就提出了办一张四川盆地“区域组合城市报”的发展战略：以中心城市成都为中心</w:t>
      </w:r>
      <w:r>
        <w:t>,</w:t>
      </w:r>
      <w:r>
        <w:rPr>
          <w:rFonts w:cs="宋体" w:hint="eastAsia"/>
        </w:rPr>
        <w:t>以周边城市为辐射带，建立区域组合城市的市场网络，全方位、强密度、大规模覆盖成渝经济圈。构建“区域组合城市”的营销市场，《华西都市报》由此揭开了中国报纸区域化生存序幕。</w:t>
      </w:r>
    </w:p>
    <w:p w:rsidR="00142857" w:rsidRDefault="00142857">
      <w:r>
        <w:t>3</w:t>
      </w:r>
      <w:r>
        <w:rPr>
          <w:rFonts w:cs="宋体" w:hint="eastAsia"/>
        </w:rPr>
        <w:t>．扩版改版热潮兴起</w:t>
      </w:r>
    </w:p>
    <w:p w:rsidR="00142857" w:rsidRDefault="00142857">
      <w:pPr>
        <w:ind w:firstLineChars="200" w:firstLine="420"/>
      </w:pPr>
      <w:r>
        <w:t>1987</w:t>
      </w:r>
      <w:r>
        <w:rPr>
          <w:rFonts w:cs="宋体" w:hint="eastAsia"/>
        </w:rPr>
        <w:t>年《广州日报》率先扩版，将周末版从原先的</w:t>
      </w:r>
      <w:r>
        <w:t>8</w:t>
      </w:r>
      <w:proofErr w:type="gramStart"/>
      <w:r>
        <w:rPr>
          <w:rFonts w:cs="宋体" w:hint="eastAsia"/>
        </w:rPr>
        <w:t>版调整</w:t>
      </w:r>
      <w:proofErr w:type="gramEnd"/>
      <w:r>
        <w:rPr>
          <w:rFonts w:cs="宋体" w:hint="eastAsia"/>
        </w:rPr>
        <w:t>到</w:t>
      </w:r>
      <w:r>
        <w:t>40</w:t>
      </w:r>
      <w:r>
        <w:rPr>
          <w:rFonts w:cs="宋体" w:hint="eastAsia"/>
        </w:rPr>
        <w:t>版，《广州日报》的扩版预示着我国报业厚报时代的到来。我国报业扩版分为三个阶段，第一阶段为</w:t>
      </w:r>
      <w:r>
        <w:t>20</w:t>
      </w:r>
      <w:r>
        <w:rPr>
          <w:rFonts w:cs="宋体" w:hint="eastAsia"/>
        </w:rPr>
        <w:t>世纪八十年代初，主要表现在对周末版的调整，增加周末版的版面。第二阶段从</w:t>
      </w:r>
      <w:r>
        <w:t>20</w:t>
      </w:r>
      <w:r>
        <w:rPr>
          <w:rFonts w:cs="宋体" w:hint="eastAsia"/>
        </w:rPr>
        <w:t>世纪八十年代中期到</w:t>
      </w:r>
      <w:r>
        <w:t>90</w:t>
      </w:r>
      <w:r>
        <w:rPr>
          <w:rFonts w:cs="宋体" w:hint="eastAsia"/>
        </w:rPr>
        <w:t>年代中期，这一阶段报纸扩版主要表现在由原来的对开四版扩版为八版。第三阶段从</w:t>
      </w:r>
      <w:r>
        <w:t>20</w:t>
      </w:r>
      <w:r>
        <w:rPr>
          <w:rFonts w:cs="宋体" w:hint="eastAsia"/>
        </w:rPr>
        <w:t>世纪九十年代至今，主要表现为进行大规模的增加版面，如《羊城晚报》</w:t>
      </w:r>
      <w:r>
        <w:t>2001</w:t>
      </w:r>
      <w:r>
        <w:rPr>
          <w:rFonts w:cs="宋体" w:hint="eastAsia"/>
        </w:rPr>
        <w:t>年</w:t>
      </w:r>
      <w:r>
        <w:t>8</w:t>
      </w:r>
      <w:r>
        <w:rPr>
          <w:rFonts w:cs="宋体" w:hint="eastAsia"/>
        </w:rPr>
        <w:t>月</w:t>
      </w:r>
      <w:r>
        <w:t>1</w:t>
      </w:r>
      <w:r>
        <w:rPr>
          <w:rFonts w:cs="宋体" w:hint="eastAsia"/>
        </w:rPr>
        <w:t>日全面扩版，常规版面达到</w:t>
      </w:r>
      <w:r>
        <w:t>36—40</w:t>
      </w:r>
      <w:r>
        <w:rPr>
          <w:rFonts w:cs="宋体" w:hint="eastAsia"/>
        </w:rPr>
        <w:t>版。经过扩版和改版后，各大报纸的广告量均有明显上升。而扩版热潮迎来了我国报业的“厚报时代”。</w:t>
      </w:r>
    </w:p>
    <w:p w:rsidR="00142857" w:rsidRDefault="00142857">
      <w:r>
        <w:t>4</w:t>
      </w:r>
      <w:r>
        <w:rPr>
          <w:rFonts w:cs="宋体" w:hint="eastAsia"/>
        </w:rPr>
        <w:t>．新闻策划打造影响力和竞争力</w:t>
      </w:r>
    </w:p>
    <w:p w:rsidR="00142857" w:rsidRDefault="00142857">
      <w:pPr>
        <w:ind w:firstLineChars="200" w:firstLine="420"/>
      </w:pPr>
      <w:r>
        <w:rPr>
          <w:rFonts w:cs="宋体" w:hint="eastAsia"/>
        </w:rPr>
        <w:lastRenderedPageBreak/>
        <w:t>为提高新闻报道质量，扩大影响力，很多报纸通过新闻策划打造影响力和竞争力。所谓的新闻策划是策划中的一种，是传媒对于新闻资源的一种良性开发，试图对客观的新闻资源进行重新整合与发掘，以期实现新闻报道的最优化。运用新闻策划，借助传媒力量和社会力量，把那些本来是零散分布的信息集中和整合起来，层层深入进行报道，形成了拳头效应，能产生相当大的社会效果，形成一定的社会效益和经济效益。</w:t>
      </w:r>
      <w:r w:rsidRPr="00842487">
        <w:rPr>
          <w:rFonts w:cs="宋体" w:hint="eastAsia"/>
          <w:b/>
          <w:color w:val="FF0000"/>
          <w:u w:val="single"/>
        </w:rPr>
        <w:t>新闻策划的作用不仅在于在重大事件报道上制造“规模效应”，还在于通过这种效应增强报社的社会效应，推动社会问题的解决，并提高报社自身的传媒形象。</w:t>
      </w:r>
    </w:p>
    <w:p w:rsidR="00142857" w:rsidRDefault="00142857">
      <w:r>
        <w:t>5</w:t>
      </w:r>
      <w:r>
        <w:rPr>
          <w:rFonts w:cs="宋体" w:hint="eastAsia"/>
        </w:rPr>
        <w:t>．报业集团形成</w:t>
      </w:r>
    </w:p>
    <w:p w:rsidR="00842487" w:rsidRDefault="00842487">
      <w:pPr>
        <w:ind w:firstLineChars="200" w:firstLine="420"/>
        <w:sectPr w:rsidR="00842487" w:rsidSect="00842487">
          <w:headerReference w:type="even" r:id="rId8"/>
          <w:headerReference w:type="default" r:id="rId9"/>
          <w:pgSz w:w="11907" w:h="16839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:rsidR="00842487" w:rsidRDefault="00142857">
      <w:pPr>
        <w:ind w:firstLineChars="200" w:firstLine="420"/>
        <w:rPr>
          <w:rFonts w:cs="宋体"/>
        </w:rPr>
        <w:sectPr w:rsidR="00842487" w:rsidSect="00842487">
          <w:type w:val="continuous"/>
          <w:pgSz w:w="11907" w:h="16839" w:code="9"/>
          <w:pgMar w:top="1134" w:right="1134" w:bottom="1134" w:left="1134" w:header="851" w:footer="992" w:gutter="0"/>
          <w:cols w:num="2" w:sep="1" w:space="425"/>
          <w:docGrid w:type="lines" w:linePitch="312"/>
        </w:sectPr>
      </w:pPr>
      <w:bookmarkStart w:id="0" w:name="_GoBack"/>
      <w:r>
        <w:lastRenderedPageBreak/>
        <w:t>1996</w:t>
      </w:r>
      <w:r>
        <w:rPr>
          <w:rFonts w:cs="宋体" w:hint="eastAsia"/>
        </w:rPr>
        <w:t>年广州日报报业集团正式宣告成立，将旗下的</w:t>
      </w:r>
      <w:r>
        <w:t>14</w:t>
      </w:r>
      <w:r>
        <w:rPr>
          <w:rFonts w:cs="宋体" w:hint="eastAsia"/>
        </w:rPr>
        <w:t>家报纸作为子报，此外，将四大期刊《看世界》、《南风窗》、《新现代画报》、《大东方》，一个出版社广州出版社和一个网站</w:t>
      </w:r>
      <w:proofErr w:type="gramStart"/>
      <w:r>
        <w:rPr>
          <w:rFonts w:cs="宋体" w:hint="eastAsia"/>
        </w:rPr>
        <w:t>大洋网</w:t>
      </w:r>
      <w:proofErr w:type="gramEnd"/>
      <w:r>
        <w:rPr>
          <w:rFonts w:cs="宋体" w:hint="eastAsia"/>
        </w:rPr>
        <w:t>纳入集团之中。广州日报报业集团是我国第一家报业集团，集团成立以来，就</w:t>
      </w:r>
      <w:r>
        <w:t>2003</w:t>
      </w:r>
      <w:r>
        <w:rPr>
          <w:rFonts w:cs="宋体" w:hint="eastAsia"/>
        </w:rPr>
        <w:t>年总收入就达到</w:t>
      </w:r>
      <w:r>
        <w:t>18</w:t>
      </w:r>
      <w:r>
        <w:rPr>
          <w:rFonts w:cs="宋体" w:hint="eastAsia"/>
        </w:rPr>
        <w:t>亿元，</w:t>
      </w:r>
      <w:r>
        <w:rPr>
          <w:rFonts w:cs="宋体" w:hint="eastAsia"/>
        </w:rPr>
        <w:lastRenderedPageBreak/>
        <w:t>净资产达</w:t>
      </w:r>
      <w:r>
        <w:t>49</w:t>
      </w:r>
      <w:r>
        <w:rPr>
          <w:rFonts w:cs="宋体" w:hint="eastAsia"/>
        </w:rPr>
        <w:t>亿元。国内各省发现了整合的强大威力，纷纷考虑将自己区域范围内的报纸，尽可能地集中起来，从而达到资源共享和资源优化配置的作用。发展至今，我国已建立</w:t>
      </w:r>
      <w:r>
        <w:t>39</w:t>
      </w:r>
      <w:r>
        <w:rPr>
          <w:rFonts w:cs="宋体" w:hint="eastAsia"/>
        </w:rPr>
        <w:t>家报业集团，这些报业集团目前已成为中国报业的主导力量。</w:t>
      </w:r>
      <w:bookmarkEnd w:id="0"/>
    </w:p>
    <w:p w:rsidR="00142857" w:rsidRDefault="00142857">
      <w:pPr>
        <w:ind w:firstLineChars="200" w:firstLine="420"/>
      </w:pPr>
    </w:p>
    <w:sectPr w:rsidR="00142857" w:rsidSect="00842487">
      <w:type w:val="continuous"/>
      <w:pgSz w:w="11907" w:h="16839" w:code="9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74BB" w:rsidRDefault="007E74BB" w:rsidP="00842487">
      <w:r>
        <w:separator/>
      </w:r>
    </w:p>
  </w:endnote>
  <w:endnote w:type="continuationSeparator" w:id="0">
    <w:p w:rsidR="007E74BB" w:rsidRDefault="007E74BB" w:rsidP="00842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74BB" w:rsidRDefault="007E74BB" w:rsidP="00842487">
      <w:r>
        <w:separator/>
      </w:r>
    </w:p>
  </w:footnote>
  <w:footnote w:type="continuationSeparator" w:id="0">
    <w:p w:rsidR="007E74BB" w:rsidRDefault="007E74BB" w:rsidP="008424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2487" w:rsidRDefault="00842487">
    <w:pPr>
      <w:pStyle w:val="a4"/>
    </w:pPr>
    <w:r>
      <w:rPr>
        <w:rFonts w:hint="eastAsia"/>
      </w:rPr>
      <w:t>传媒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2487" w:rsidRDefault="00842487">
    <w:pPr>
      <w:pStyle w:val="a4"/>
    </w:pPr>
    <w:r>
      <w:rPr>
        <w:rFonts w:hint="eastAsia"/>
      </w:rPr>
      <w:t>报纸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AD60BB"/>
    <w:multiLevelType w:val="multilevel"/>
    <w:tmpl w:val="E17A9496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37CB1C28"/>
    <w:multiLevelType w:val="hybridMultilevel"/>
    <w:tmpl w:val="C3F63C7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9FD629E"/>
    <w:multiLevelType w:val="multilevel"/>
    <w:tmpl w:val="E17A9496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41A76719"/>
    <w:multiLevelType w:val="hybridMultilevel"/>
    <w:tmpl w:val="E17A9496"/>
    <w:lvl w:ilvl="0" w:tplc="B0BCB8AE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740E10A7"/>
    <w:multiLevelType w:val="multilevel"/>
    <w:tmpl w:val="E17A9496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evenAndOddHeader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D12"/>
    <w:rsid w:val="00142857"/>
    <w:rsid w:val="002777F4"/>
    <w:rsid w:val="00301F4C"/>
    <w:rsid w:val="00713DAF"/>
    <w:rsid w:val="007E74BB"/>
    <w:rsid w:val="00842487"/>
    <w:rsid w:val="00D31091"/>
    <w:rsid w:val="00E9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2487"/>
    <w:pPr>
      <w:ind w:firstLineChars="200" w:firstLine="420"/>
    </w:pPr>
  </w:style>
  <w:style w:type="paragraph" w:styleId="a4">
    <w:name w:val="header"/>
    <w:basedOn w:val="a"/>
    <w:link w:val="Char"/>
    <w:rsid w:val="008424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842487"/>
    <w:rPr>
      <w:kern w:val="2"/>
      <w:sz w:val="18"/>
      <w:szCs w:val="18"/>
    </w:rPr>
  </w:style>
  <w:style w:type="paragraph" w:styleId="a5">
    <w:name w:val="footer"/>
    <w:basedOn w:val="a"/>
    <w:link w:val="Char0"/>
    <w:rsid w:val="008424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842487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2487"/>
    <w:pPr>
      <w:ind w:firstLineChars="200" w:firstLine="420"/>
    </w:pPr>
  </w:style>
  <w:style w:type="paragraph" w:styleId="a4">
    <w:name w:val="header"/>
    <w:basedOn w:val="a"/>
    <w:link w:val="Char"/>
    <w:rsid w:val="008424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842487"/>
    <w:rPr>
      <w:kern w:val="2"/>
      <w:sz w:val="18"/>
      <w:szCs w:val="18"/>
    </w:rPr>
  </w:style>
  <w:style w:type="paragraph" w:styleId="a5">
    <w:name w:val="footer"/>
    <w:basedOn w:val="a"/>
    <w:link w:val="Char0"/>
    <w:rsid w:val="008424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84248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&#26700;&#38754;\&#26032;&#22686;\5\&#32032;&#26448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素材.dotx</Template>
  <TotalTime>10</TotalTime>
  <Pages>2</Pages>
  <Words>300</Words>
  <Characters>1716</Characters>
  <Application>Microsoft Office Word</Application>
  <DocSecurity>0</DocSecurity>
  <Lines>14</Lines>
  <Paragraphs>4</Paragraphs>
  <ScaleCrop>false</ScaleCrop>
  <Company> </Company>
  <LinksUpToDate>false</LinksUpToDate>
  <CharactersWithSpaces>2012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我国报纸发展的现状</dc:title>
  <dc:subject/>
  <dc:creator>Mr</dc:creator>
  <cp:keywords/>
  <dc:description/>
  <cp:lastModifiedBy>Mr</cp:lastModifiedBy>
  <cp:revision>2</cp:revision>
  <dcterms:created xsi:type="dcterms:W3CDTF">2012-07-31T02:26:00Z</dcterms:created>
  <dcterms:modified xsi:type="dcterms:W3CDTF">2012-07-31T02:36:00Z</dcterms:modified>
</cp:coreProperties>
</file>